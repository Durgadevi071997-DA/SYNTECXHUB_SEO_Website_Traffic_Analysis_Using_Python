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74E5D1" w14:textId="77777777" w:rsidR="00A833BB" w:rsidRPr="00A833BB" w:rsidRDefault="00A833BB" w:rsidP="00A833B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n-IN" w:eastAsia="en-IN"/>
        </w:rPr>
      </w:pPr>
      <w:r w:rsidRPr="00A833BB">
        <w:rPr>
          <w:rFonts w:ascii="Times New Roman" w:eastAsia="Times New Roman" w:hAnsi="Times New Roman" w:cs="Times New Roman"/>
          <w:b/>
          <w:bCs/>
          <w:kern w:val="36"/>
          <w:sz w:val="48"/>
          <w:szCs w:val="48"/>
          <w:lang w:val="en-IN" w:eastAsia="en-IN"/>
        </w:rPr>
        <w:t>SEO Website Traffic Analysis Using Python</w:t>
      </w:r>
    </w:p>
    <w:p w14:paraId="55A143E3"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Project Overview</w:t>
      </w:r>
    </w:p>
    <w:p w14:paraId="26B647D0"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This project focuses on </w:t>
      </w:r>
      <w:proofErr w:type="spellStart"/>
      <w:r w:rsidRPr="00A833BB">
        <w:rPr>
          <w:rFonts w:ascii="Times New Roman" w:eastAsia="Times New Roman" w:hAnsi="Times New Roman" w:cs="Times New Roman"/>
          <w:sz w:val="24"/>
          <w:szCs w:val="24"/>
          <w:lang w:val="en-IN" w:eastAsia="en-IN"/>
        </w:rPr>
        <w:t>analyzing</w:t>
      </w:r>
      <w:proofErr w:type="spellEnd"/>
      <w:r w:rsidRPr="00A833BB">
        <w:rPr>
          <w:rFonts w:ascii="Times New Roman" w:eastAsia="Times New Roman" w:hAnsi="Times New Roman" w:cs="Times New Roman"/>
          <w:sz w:val="24"/>
          <w:szCs w:val="24"/>
          <w:lang w:val="en-IN" w:eastAsia="en-IN"/>
        </w:rPr>
        <w:t xml:space="preserve"> website traffic and SEO performance using Python. The dataset contains search engine metrics, user engagement metrics, content quality information, and technical website performance indicators. The objective is to clean the data, perform exploratory data analysis (EDA), visualize important trends, and generate meaningful business insights that can help improve website performance and search engine optimization.</w:t>
      </w:r>
    </w:p>
    <w:p w14:paraId="39EDC311"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15C4F212">
          <v:rect id="_x0000_i1025" style="width:0;height:1.5pt" o:hralign="center" o:hrstd="t" o:hr="t" fillcolor="#a0a0a0" stroked="f"/>
        </w:pict>
      </w:r>
    </w:p>
    <w:p w14:paraId="7161281B"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Project Objectives</w:t>
      </w:r>
    </w:p>
    <w:p w14:paraId="374C9835"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Import and </w:t>
      </w:r>
      <w:proofErr w:type="spellStart"/>
      <w:r w:rsidRPr="00A833BB">
        <w:rPr>
          <w:rFonts w:ascii="Times New Roman" w:eastAsia="Times New Roman" w:hAnsi="Times New Roman" w:cs="Times New Roman"/>
          <w:sz w:val="24"/>
          <w:szCs w:val="24"/>
          <w:lang w:val="en-IN" w:eastAsia="en-IN"/>
        </w:rPr>
        <w:t>analyze</w:t>
      </w:r>
      <w:proofErr w:type="spellEnd"/>
      <w:r w:rsidRPr="00A833BB">
        <w:rPr>
          <w:rFonts w:ascii="Times New Roman" w:eastAsia="Times New Roman" w:hAnsi="Times New Roman" w:cs="Times New Roman"/>
          <w:sz w:val="24"/>
          <w:szCs w:val="24"/>
          <w:lang w:val="en-IN" w:eastAsia="en-IN"/>
        </w:rPr>
        <w:t xml:space="preserve"> SEO website traffic data using Python.</w:t>
      </w:r>
    </w:p>
    <w:p w14:paraId="10780199"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Clean the dataset by handling missing values and duplicate records.</w:t>
      </w:r>
    </w:p>
    <w:p w14:paraId="66E203FA"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Perform exploratory data analysis (EDA).</w:t>
      </w:r>
    </w:p>
    <w:p w14:paraId="07BF6CE8"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Create visualizations to identify trends and patterns.</w:t>
      </w:r>
    </w:p>
    <w:p w14:paraId="55C1C703"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A833BB">
        <w:rPr>
          <w:rFonts w:ascii="Times New Roman" w:eastAsia="Times New Roman" w:hAnsi="Times New Roman" w:cs="Times New Roman"/>
          <w:sz w:val="24"/>
          <w:szCs w:val="24"/>
          <w:lang w:val="en-IN" w:eastAsia="en-IN"/>
        </w:rPr>
        <w:t>Analyze</w:t>
      </w:r>
      <w:proofErr w:type="spellEnd"/>
      <w:r w:rsidRPr="00A833BB">
        <w:rPr>
          <w:rFonts w:ascii="Times New Roman" w:eastAsia="Times New Roman" w:hAnsi="Times New Roman" w:cs="Times New Roman"/>
          <w:sz w:val="24"/>
          <w:szCs w:val="24"/>
          <w:lang w:val="en-IN" w:eastAsia="en-IN"/>
        </w:rPr>
        <w:t xml:space="preserve"> user engagement and website performance.</w:t>
      </w:r>
    </w:p>
    <w:p w14:paraId="05FCA9EA"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Generate business insights for SEO improvement.</w:t>
      </w:r>
    </w:p>
    <w:p w14:paraId="490F3818" w14:textId="77777777" w:rsidR="00A833BB" w:rsidRPr="00A833BB" w:rsidRDefault="00A833BB" w:rsidP="00A833BB">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Export the cleaned dataset for future analysis.</w:t>
      </w:r>
    </w:p>
    <w:p w14:paraId="67E7D280"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3F874959">
          <v:rect id="_x0000_i1026" style="width:0;height:1.5pt" o:hralign="center" o:hrstd="t" o:hr="t" fillcolor="#a0a0a0" stroked="f"/>
        </w:pict>
      </w:r>
    </w:p>
    <w:p w14:paraId="438353EA"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Tools Used</w:t>
      </w:r>
    </w:p>
    <w:p w14:paraId="20370290" w14:textId="77777777" w:rsidR="00A833BB" w:rsidRPr="00A833BB" w:rsidRDefault="00A833BB" w:rsidP="00A833B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Python</w:t>
      </w:r>
    </w:p>
    <w:p w14:paraId="796A1DE2" w14:textId="77777777" w:rsidR="00A833BB" w:rsidRPr="00A833BB" w:rsidRDefault="00A833BB" w:rsidP="00A833B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Google </w:t>
      </w:r>
      <w:proofErr w:type="spellStart"/>
      <w:r w:rsidRPr="00A833BB">
        <w:rPr>
          <w:rFonts w:ascii="Times New Roman" w:eastAsia="Times New Roman" w:hAnsi="Times New Roman" w:cs="Times New Roman"/>
          <w:sz w:val="24"/>
          <w:szCs w:val="24"/>
          <w:lang w:val="en-IN" w:eastAsia="en-IN"/>
        </w:rPr>
        <w:t>Colab</w:t>
      </w:r>
      <w:proofErr w:type="spellEnd"/>
      <w:r w:rsidRPr="00A833BB">
        <w:rPr>
          <w:rFonts w:ascii="Times New Roman" w:eastAsia="Times New Roman" w:hAnsi="Times New Roman" w:cs="Times New Roman"/>
          <w:sz w:val="24"/>
          <w:szCs w:val="24"/>
          <w:lang w:val="en-IN" w:eastAsia="en-IN"/>
        </w:rPr>
        <w:t xml:space="preserve"> / </w:t>
      </w:r>
      <w:proofErr w:type="spellStart"/>
      <w:r w:rsidRPr="00A833BB">
        <w:rPr>
          <w:rFonts w:ascii="Times New Roman" w:eastAsia="Times New Roman" w:hAnsi="Times New Roman" w:cs="Times New Roman"/>
          <w:sz w:val="24"/>
          <w:szCs w:val="24"/>
          <w:lang w:val="en-IN" w:eastAsia="en-IN"/>
        </w:rPr>
        <w:t>Jupyter</w:t>
      </w:r>
      <w:proofErr w:type="spellEnd"/>
      <w:r w:rsidRPr="00A833BB">
        <w:rPr>
          <w:rFonts w:ascii="Times New Roman" w:eastAsia="Times New Roman" w:hAnsi="Times New Roman" w:cs="Times New Roman"/>
          <w:sz w:val="24"/>
          <w:szCs w:val="24"/>
          <w:lang w:val="en-IN" w:eastAsia="en-IN"/>
        </w:rPr>
        <w:t xml:space="preserve"> Notebook</w:t>
      </w:r>
    </w:p>
    <w:p w14:paraId="7709638E" w14:textId="77777777" w:rsidR="00A833BB" w:rsidRPr="00A833BB" w:rsidRDefault="00A833BB" w:rsidP="00A833B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Pandas</w:t>
      </w:r>
    </w:p>
    <w:p w14:paraId="3E3D338D" w14:textId="77777777" w:rsidR="00A833BB" w:rsidRPr="00A833BB" w:rsidRDefault="00A833BB" w:rsidP="00A833B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NumPy</w:t>
      </w:r>
    </w:p>
    <w:p w14:paraId="4CEF7087" w14:textId="77777777" w:rsidR="00A833BB" w:rsidRPr="00A833BB" w:rsidRDefault="00A833BB" w:rsidP="00A833B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Matplotlib</w:t>
      </w:r>
    </w:p>
    <w:p w14:paraId="18BCCFC0"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4415A6A3">
          <v:rect id="_x0000_i1027" style="width:0;height:1.5pt" o:hralign="center" o:hrstd="t" o:hr="t" fillcolor="#a0a0a0" stroked="f"/>
        </w:pict>
      </w:r>
    </w:p>
    <w:p w14:paraId="1E7AB106"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Dataset Description</w:t>
      </w:r>
    </w:p>
    <w:p w14:paraId="63E5F677"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The dataset contains website traffic and SEO metrics, including:</w:t>
      </w:r>
    </w:p>
    <w:p w14:paraId="082D116B"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Clicks</w:t>
      </w:r>
    </w:p>
    <w:p w14:paraId="4401F5B6"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Impressions</w:t>
      </w:r>
    </w:p>
    <w:p w14:paraId="1A3C17AB"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Position</w:t>
      </w:r>
    </w:p>
    <w:p w14:paraId="0E64B8B7"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Bounce Rate</w:t>
      </w:r>
    </w:p>
    <w:p w14:paraId="490F03CB"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View Depth</w:t>
      </w:r>
    </w:p>
    <w:p w14:paraId="60116F3E"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Time Spent</w:t>
      </w:r>
    </w:p>
    <w:p w14:paraId="17E577F7"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Robots Visits</w:t>
      </w:r>
    </w:p>
    <w:p w14:paraId="5937FB6C"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lastRenderedPageBreak/>
        <w:t>Mobility</w:t>
      </w:r>
    </w:p>
    <w:p w14:paraId="53B53D05"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Segments</w:t>
      </w:r>
    </w:p>
    <w:p w14:paraId="6AF2BA09"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Title Length</w:t>
      </w:r>
    </w:p>
    <w:p w14:paraId="7CD7E792"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Meta Description Length</w:t>
      </w:r>
    </w:p>
    <w:p w14:paraId="01DBD96F"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H1 Length</w:t>
      </w:r>
    </w:p>
    <w:p w14:paraId="6A312182"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Word Count</w:t>
      </w:r>
    </w:p>
    <w:p w14:paraId="79DF5C2E"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Sentence Count</w:t>
      </w:r>
    </w:p>
    <w:p w14:paraId="08E04D65"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Folder Depth</w:t>
      </w:r>
    </w:p>
    <w:p w14:paraId="2005D8C3"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Link Score</w:t>
      </w:r>
    </w:p>
    <w:p w14:paraId="1B5965BE"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A833BB">
        <w:rPr>
          <w:rFonts w:ascii="Times New Roman" w:eastAsia="Times New Roman" w:hAnsi="Times New Roman" w:cs="Times New Roman"/>
          <w:sz w:val="24"/>
          <w:szCs w:val="24"/>
          <w:lang w:val="en-IN" w:eastAsia="en-IN"/>
        </w:rPr>
        <w:t>Inlinks</w:t>
      </w:r>
      <w:proofErr w:type="spellEnd"/>
    </w:p>
    <w:p w14:paraId="4FA0E6A4"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A833BB">
        <w:rPr>
          <w:rFonts w:ascii="Times New Roman" w:eastAsia="Times New Roman" w:hAnsi="Times New Roman" w:cs="Times New Roman"/>
          <w:sz w:val="24"/>
          <w:szCs w:val="24"/>
          <w:lang w:val="en-IN" w:eastAsia="en-IN"/>
        </w:rPr>
        <w:t>Outlinks</w:t>
      </w:r>
      <w:proofErr w:type="spellEnd"/>
    </w:p>
    <w:p w14:paraId="6ABCF964" w14:textId="77777777" w:rsidR="00A833BB" w:rsidRPr="00A833BB" w:rsidRDefault="00A833BB" w:rsidP="00A833BB">
      <w:pPr>
        <w:numPr>
          <w:ilvl w:val="0"/>
          <w:numId w:val="2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Response Time</w:t>
      </w:r>
    </w:p>
    <w:p w14:paraId="6EB86D08"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0DA683C0">
          <v:rect id="_x0000_i1028" style="width:0;height:1.5pt" o:hralign="center" o:hrstd="t" o:hr="t" fillcolor="#a0a0a0" stroked="f"/>
        </w:pict>
      </w:r>
    </w:p>
    <w:p w14:paraId="343BC7D7" w14:textId="5CC5E331"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hAnsi="Times New Roman" w:cs="Times New Roman"/>
          <w:b/>
          <w:sz w:val="36"/>
          <w:szCs w:val="36"/>
        </w:rPr>
        <w:t>Project Implementation</w:t>
      </w:r>
    </w:p>
    <w:p w14:paraId="746E475D"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1: Import Libraries</w:t>
      </w:r>
    </w:p>
    <w:p w14:paraId="45B4A6D5"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Imported the required Python libraries such as Pandas, NumPy, and Matplotlib for data analysis and visualization.</w:t>
      </w:r>
    </w:p>
    <w:p w14:paraId="3E711085"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2: Load the Dataset</w:t>
      </w:r>
    </w:p>
    <w:p w14:paraId="1293A1AD"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Loaded the Excel dataset into Python using Pandas.</w:t>
      </w:r>
    </w:p>
    <w:p w14:paraId="44AE17C7"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3: Create a Copy</w:t>
      </w:r>
    </w:p>
    <w:p w14:paraId="65D31464"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Created a duplicate copy of the dataset to preserve the original data before cleaning.</w:t>
      </w:r>
    </w:p>
    <w:p w14:paraId="6DC23E21"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4: Data Exploration</w:t>
      </w:r>
    </w:p>
    <w:p w14:paraId="4FD67737"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Displayed the first few records, checked the dataset shape, viewed column names, and verified data types.</w:t>
      </w:r>
    </w:p>
    <w:p w14:paraId="71A8634D"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5: Missing Value Analysis</w:t>
      </w:r>
    </w:p>
    <w:p w14:paraId="63F67782"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Identified missing values in each column using the </w:t>
      </w:r>
      <w:proofErr w:type="spellStart"/>
      <w:proofErr w:type="gramStart"/>
      <w:r w:rsidRPr="00A833BB">
        <w:rPr>
          <w:rFonts w:ascii="Times New Roman" w:eastAsia="Times New Roman" w:hAnsi="Times New Roman" w:cs="Times New Roman"/>
          <w:sz w:val="20"/>
          <w:szCs w:val="20"/>
          <w:lang w:val="en-IN" w:eastAsia="en-IN"/>
        </w:rPr>
        <w:t>isnull</w:t>
      </w:r>
      <w:proofErr w:type="spellEnd"/>
      <w:r w:rsidRPr="00A833BB">
        <w:rPr>
          <w:rFonts w:ascii="Times New Roman" w:eastAsia="Times New Roman" w:hAnsi="Times New Roman" w:cs="Times New Roman"/>
          <w:sz w:val="20"/>
          <w:szCs w:val="20"/>
          <w:lang w:val="en-IN" w:eastAsia="en-IN"/>
        </w:rPr>
        <w:t>(</w:t>
      </w:r>
      <w:proofErr w:type="gramEnd"/>
      <w:r w:rsidRPr="00A833BB">
        <w:rPr>
          <w:rFonts w:ascii="Times New Roman" w:eastAsia="Times New Roman" w:hAnsi="Times New Roman" w:cs="Times New Roman"/>
          <w:sz w:val="20"/>
          <w:szCs w:val="20"/>
          <w:lang w:val="en-IN" w:eastAsia="en-IN"/>
        </w:rPr>
        <w:t>)</w:t>
      </w:r>
      <w:r w:rsidRPr="00A833BB">
        <w:rPr>
          <w:rFonts w:ascii="Times New Roman" w:eastAsia="Times New Roman" w:hAnsi="Times New Roman" w:cs="Times New Roman"/>
          <w:sz w:val="24"/>
          <w:szCs w:val="24"/>
          <w:lang w:val="en-IN" w:eastAsia="en-IN"/>
        </w:rPr>
        <w:t xml:space="preserve"> function.</w:t>
      </w:r>
    </w:p>
    <w:p w14:paraId="01539DDB"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6: Data Cleaning</w:t>
      </w:r>
    </w:p>
    <w:p w14:paraId="7FDB960C"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Filled missing numeric values using appropriate imputation techniques and replaced missing categorical values with "Unknown." Time values were handled separately based on their data type.</w:t>
      </w:r>
    </w:p>
    <w:p w14:paraId="2618531B"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7: Duplicate Removal</w:t>
      </w:r>
    </w:p>
    <w:p w14:paraId="0E3904DC"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Checked for duplicate records and removed them to improve data quality.</w:t>
      </w:r>
    </w:p>
    <w:p w14:paraId="3C7C1B6D"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lastRenderedPageBreak/>
        <w:t>Step 8: Exploratory Data Analysis</w:t>
      </w:r>
    </w:p>
    <w:p w14:paraId="00350496"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Performed descriptive statistical analysis to understand the distribution of data and identify important trends.</w:t>
      </w:r>
    </w:p>
    <w:p w14:paraId="0CFD95C2"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9: Data Visualization</w:t>
      </w:r>
    </w:p>
    <w:p w14:paraId="7766EDD8"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Created multiple charts to visualize website performance and user </w:t>
      </w:r>
      <w:proofErr w:type="spellStart"/>
      <w:r w:rsidRPr="00A833BB">
        <w:rPr>
          <w:rFonts w:ascii="Times New Roman" w:eastAsia="Times New Roman" w:hAnsi="Times New Roman" w:cs="Times New Roman"/>
          <w:sz w:val="24"/>
          <w:szCs w:val="24"/>
          <w:lang w:val="en-IN" w:eastAsia="en-IN"/>
        </w:rPr>
        <w:t>behavior</w:t>
      </w:r>
      <w:proofErr w:type="spellEnd"/>
      <w:r w:rsidRPr="00A833BB">
        <w:rPr>
          <w:rFonts w:ascii="Times New Roman" w:eastAsia="Times New Roman" w:hAnsi="Times New Roman" w:cs="Times New Roman"/>
          <w:sz w:val="24"/>
          <w:szCs w:val="24"/>
          <w:lang w:val="en-IN" w:eastAsia="en-IN"/>
        </w:rPr>
        <w:t>.</w:t>
      </w:r>
    </w:p>
    <w:p w14:paraId="42BF72CB" w14:textId="77777777" w:rsidR="00A833BB" w:rsidRPr="00A833BB" w:rsidRDefault="00A833BB" w:rsidP="00A833BB">
      <w:pPr>
        <w:spacing w:before="100" w:beforeAutospacing="1" w:after="100" w:afterAutospacing="1" w:line="240" w:lineRule="auto"/>
        <w:jc w:val="both"/>
        <w:outlineLvl w:val="2"/>
        <w:rPr>
          <w:rFonts w:ascii="Times New Roman" w:eastAsia="Times New Roman" w:hAnsi="Times New Roman" w:cs="Times New Roman"/>
          <w:b/>
          <w:bCs/>
          <w:sz w:val="27"/>
          <w:szCs w:val="27"/>
          <w:lang w:val="en-IN" w:eastAsia="en-IN"/>
        </w:rPr>
      </w:pPr>
      <w:r w:rsidRPr="00A833BB">
        <w:rPr>
          <w:rFonts w:ascii="Times New Roman" w:eastAsia="Times New Roman" w:hAnsi="Times New Roman" w:cs="Times New Roman"/>
          <w:b/>
          <w:bCs/>
          <w:sz w:val="27"/>
          <w:szCs w:val="27"/>
          <w:lang w:val="en-IN" w:eastAsia="en-IN"/>
        </w:rPr>
        <w:t>Step 10: Save Cleaned Dataset</w:t>
      </w:r>
    </w:p>
    <w:p w14:paraId="45A39FB3"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Saved the cleaned dataset as a new Excel file for further analysis and reporting.</w:t>
      </w:r>
    </w:p>
    <w:p w14:paraId="31327A95"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481909A2">
          <v:rect id="_x0000_i1029" style="width:0;height:1.5pt" o:hralign="center" o:hrstd="t" o:hr="t" fillcolor="#a0a0a0" stroked="f"/>
        </w:pict>
      </w:r>
    </w:p>
    <w:p w14:paraId="789576D3"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Visualizations</w:t>
      </w:r>
    </w:p>
    <w:p w14:paraId="18FC6E8C"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1. Bar Chart – Top Pages by Clicks</w:t>
      </w:r>
    </w:p>
    <w:p w14:paraId="2729A7EF"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Displays the pages that receive the highest number of clicks from search engines.</w:t>
      </w:r>
    </w:p>
    <w:p w14:paraId="041C42B6"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t>Observation:</w:t>
      </w:r>
      <w:r w:rsidRPr="00A833BB">
        <w:rPr>
          <w:rFonts w:ascii="Times New Roman" w:eastAsia="Times New Roman" w:hAnsi="Times New Roman" w:cs="Times New Roman"/>
          <w:sz w:val="24"/>
          <w:szCs w:val="24"/>
          <w:lang w:val="en-IN" w:eastAsia="en-IN"/>
        </w:rPr>
        <w:t xml:space="preserve"> A small number of pages generate the majority of website traffic.</w:t>
      </w:r>
    </w:p>
    <w:p w14:paraId="4B37ED26"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03935E20">
          <v:rect id="_x0000_i1030" style="width:0;height:1.5pt" o:hralign="center" o:hrstd="t" o:hr="t" fillcolor="#a0a0a0" stroked="f"/>
        </w:pict>
      </w:r>
    </w:p>
    <w:p w14:paraId="3B91AB03"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2. Histogram – Bounce Rate Distribution</w:t>
      </w:r>
    </w:p>
    <w:p w14:paraId="5E5A749E"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Shows the frequency distribution of bounce rates.</w:t>
      </w:r>
    </w:p>
    <w:p w14:paraId="4F38CC21"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t>Observation:</w:t>
      </w:r>
      <w:r w:rsidRPr="00A833BB">
        <w:rPr>
          <w:rFonts w:ascii="Times New Roman" w:eastAsia="Times New Roman" w:hAnsi="Times New Roman" w:cs="Times New Roman"/>
          <w:sz w:val="24"/>
          <w:szCs w:val="24"/>
          <w:lang w:val="en-IN" w:eastAsia="en-IN"/>
        </w:rPr>
        <w:t xml:space="preserve"> Most pages have moderate bounce rates, while a few pages have very high bounce rates.</w:t>
      </w:r>
    </w:p>
    <w:p w14:paraId="50FBFC0F"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478EB609">
          <v:rect id="_x0000_i1031" style="width:0;height:1.5pt" o:hralign="center" o:hrstd="t" o:hr="t" fillcolor="#a0a0a0" stroked="f"/>
        </w:pict>
      </w:r>
    </w:p>
    <w:p w14:paraId="6E019EC4"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3. Scatter Plot – Position vs Clicks</w:t>
      </w:r>
    </w:p>
    <w:p w14:paraId="4F34C4CE"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Illustrates the relationship between search ranking position and clicks.</w:t>
      </w:r>
    </w:p>
    <w:p w14:paraId="366EF990"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t>Observation:</w:t>
      </w:r>
      <w:r w:rsidRPr="00A833BB">
        <w:rPr>
          <w:rFonts w:ascii="Times New Roman" w:eastAsia="Times New Roman" w:hAnsi="Times New Roman" w:cs="Times New Roman"/>
          <w:sz w:val="24"/>
          <w:szCs w:val="24"/>
          <w:lang w:val="en-IN" w:eastAsia="en-IN"/>
        </w:rPr>
        <w:t xml:space="preserve"> Pages with better search rankings generally receive more clicks.</w:t>
      </w:r>
    </w:p>
    <w:p w14:paraId="5A68E446"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48EA4AE4">
          <v:rect id="_x0000_i1032" style="width:0;height:1.5pt" o:hralign="center" o:hrstd="t" o:hr="t" fillcolor="#a0a0a0" stroked="f"/>
        </w:pict>
      </w:r>
    </w:p>
    <w:p w14:paraId="050A3EE7"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4. Box Plot – Response Time</w:t>
      </w:r>
    </w:p>
    <w:p w14:paraId="751BE5DA"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Identifies the spread of response times and detects outliers.</w:t>
      </w:r>
    </w:p>
    <w:p w14:paraId="4A4DD667"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lastRenderedPageBreak/>
        <w:t>Observation:</w:t>
      </w:r>
      <w:r w:rsidRPr="00A833BB">
        <w:rPr>
          <w:rFonts w:ascii="Times New Roman" w:eastAsia="Times New Roman" w:hAnsi="Times New Roman" w:cs="Times New Roman"/>
          <w:sz w:val="24"/>
          <w:szCs w:val="24"/>
          <w:lang w:val="en-IN" w:eastAsia="en-IN"/>
        </w:rPr>
        <w:t xml:space="preserve"> Some webpages have significantly slower response times and may require optimization.</w:t>
      </w:r>
    </w:p>
    <w:p w14:paraId="27271126"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5F47DB94">
          <v:rect id="_x0000_i1033" style="width:0;height:1.5pt" o:hralign="center" o:hrstd="t" o:hr="t" fillcolor="#a0a0a0" stroked="f"/>
        </w:pict>
      </w:r>
    </w:p>
    <w:p w14:paraId="20C9AF94"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5. Pie Chart – Website Segments</w:t>
      </w:r>
    </w:p>
    <w:p w14:paraId="74619342"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Displays the proportion of different webpage segments such as Product and </w:t>
      </w:r>
      <w:proofErr w:type="spellStart"/>
      <w:r w:rsidRPr="00A833BB">
        <w:rPr>
          <w:rFonts w:ascii="Times New Roman" w:eastAsia="Times New Roman" w:hAnsi="Times New Roman" w:cs="Times New Roman"/>
          <w:sz w:val="24"/>
          <w:szCs w:val="24"/>
          <w:lang w:val="en-IN" w:eastAsia="en-IN"/>
        </w:rPr>
        <w:t>Catalog</w:t>
      </w:r>
      <w:proofErr w:type="spellEnd"/>
      <w:r w:rsidRPr="00A833BB">
        <w:rPr>
          <w:rFonts w:ascii="Times New Roman" w:eastAsia="Times New Roman" w:hAnsi="Times New Roman" w:cs="Times New Roman"/>
          <w:sz w:val="24"/>
          <w:szCs w:val="24"/>
          <w:lang w:val="en-IN" w:eastAsia="en-IN"/>
        </w:rPr>
        <w:t>.</w:t>
      </w:r>
    </w:p>
    <w:p w14:paraId="5E5B4AA7"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t>Observation:</w:t>
      </w:r>
      <w:r w:rsidRPr="00A833BB">
        <w:rPr>
          <w:rFonts w:ascii="Times New Roman" w:eastAsia="Times New Roman" w:hAnsi="Times New Roman" w:cs="Times New Roman"/>
          <w:sz w:val="24"/>
          <w:szCs w:val="24"/>
          <w:lang w:val="en-IN" w:eastAsia="en-IN"/>
        </w:rPr>
        <w:t xml:space="preserve"> Product and </w:t>
      </w:r>
      <w:proofErr w:type="spellStart"/>
      <w:r w:rsidRPr="00A833BB">
        <w:rPr>
          <w:rFonts w:ascii="Times New Roman" w:eastAsia="Times New Roman" w:hAnsi="Times New Roman" w:cs="Times New Roman"/>
          <w:sz w:val="24"/>
          <w:szCs w:val="24"/>
          <w:lang w:val="en-IN" w:eastAsia="en-IN"/>
        </w:rPr>
        <w:t>catalog</w:t>
      </w:r>
      <w:proofErr w:type="spellEnd"/>
      <w:r w:rsidRPr="00A833BB">
        <w:rPr>
          <w:rFonts w:ascii="Times New Roman" w:eastAsia="Times New Roman" w:hAnsi="Times New Roman" w:cs="Times New Roman"/>
          <w:sz w:val="24"/>
          <w:szCs w:val="24"/>
          <w:lang w:val="en-IN" w:eastAsia="en-IN"/>
        </w:rPr>
        <w:t xml:space="preserve"> pages represent the largest portion of the website.</w:t>
      </w:r>
    </w:p>
    <w:p w14:paraId="6F4BD649"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62BF92EE">
          <v:rect id="_x0000_i1034" style="width:0;height:1.5pt" o:hralign="center" o:hrstd="t" o:hr="t" fillcolor="#a0a0a0" stroked="f"/>
        </w:pict>
      </w:r>
    </w:p>
    <w:p w14:paraId="4B68A4C2" w14:textId="77777777" w:rsidR="00A833BB" w:rsidRPr="00A833BB" w:rsidRDefault="00A833BB" w:rsidP="00A833BB">
      <w:pPr>
        <w:spacing w:before="100" w:beforeAutospacing="1" w:after="100" w:afterAutospacing="1" w:line="240" w:lineRule="auto"/>
        <w:jc w:val="both"/>
        <w:outlineLvl w:val="1"/>
        <w:rPr>
          <w:rFonts w:ascii="Times New Roman" w:eastAsia="Times New Roman" w:hAnsi="Times New Roman" w:cs="Times New Roman"/>
          <w:b/>
          <w:bCs/>
          <w:sz w:val="36"/>
          <w:szCs w:val="36"/>
          <w:lang w:val="en-IN" w:eastAsia="en-IN"/>
        </w:rPr>
      </w:pPr>
      <w:r w:rsidRPr="00A833BB">
        <w:rPr>
          <w:rFonts w:ascii="Times New Roman" w:eastAsia="Times New Roman" w:hAnsi="Times New Roman" w:cs="Times New Roman"/>
          <w:b/>
          <w:bCs/>
          <w:sz w:val="36"/>
          <w:szCs w:val="36"/>
          <w:lang w:val="en-IN" w:eastAsia="en-IN"/>
        </w:rPr>
        <w:t>6. Line Chart – Response Time Trend</w:t>
      </w:r>
    </w:p>
    <w:p w14:paraId="0885723C"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Shows how response time varies across webpages.</w:t>
      </w:r>
    </w:p>
    <w:p w14:paraId="027C0D6A"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b/>
          <w:bCs/>
          <w:sz w:val="24"/>
          <w:szCs w:val="24"/>
          <w:lang w:val="en-IN" w:eastAsia="en-IN"/>
        </w:rPr>
        <w:t>Observation:</w:t>
      </w:r>
      <w:r w:rsidRPr="00A833BB">
        <w:rPr>
          <w:rFonts w:ascii="Times New Roman" w:eastAsia="Times New Roman" w:hAnsi="Times New Roman" w:cs="Times New Roman"/>
          <w:sz w:val="24"/>
          <w:szCs w:val="24"/>
          <w:lang w:val="en-IN" w:eastAsia="en-IN"/>
        </w:rPr>
        <w:t xml:space="preserve"> Most pages load consistently, while a few pages experience slower loading times.</w:t>
      </w:r>
    </w:p>
    <w:p w14:paraId="6C1B5606"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6A74B051">
          <v:rect id="_x0000_i1035" style="width:0;height:1.5pt" o:hralign="center" o:hrstd="t" o:hr="t" fillcolor="#a0a0a0" stroked="f"/>
        </w:pict>
      </w:r>
    </w:p>
    <w:p w14:paraId="6FC01F10"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Business Insights</w:t>
      </w:r>
    </w:p>
    <w:p w14:paraId="38749589"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Pages with higher search rankings receive more clicks.</w:t>
      </w:r>
    </w:p>
    <w:p w14:paraId="6B9971D3"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High bounce rate pages may require better content and user experience improvements.</w:t>
      </w:r>
    </w:p>
    <w:p w14:paraId="78B0894F"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Optimizing page response time can improve SEO performance and user satisfaction.</w:t>
      </w:r>
    </w:p>
    <w:p w14:paraId="27909E00"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Internal linking can be strengthened for pages with lower link scores.</w:t>
      </w:r>
    </w:p>
    <w:p w14:paraId="720A3B0A"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Improving title and meta description quality may increase click-through rates.</w:t>
      </w:r>
    </w:p>
    <w:p w14:paraId="0D87F50F" w14:textId="77777777" w:rsidR="00A833BB" w:rsidRPr="00A833BB" w:rsidRDefault="00A833BB" w:rsidP="00A833BB">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Mobile optimization remains important due to significant mobile traffic.</w:t>
      </w:r>
    </w:p>
    <w:p w14:paraId="33D0EED5"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199CF6EF">
          <v:rect id="_x0000_i1036" style="width:0;height:1.5pt" o:hralign="center" o:hrstd="t" o:hr="t" fillcolor="#a0a0a0" stroked="f"/>
        </w:pict>
      </w:r>
    </w:p>
    <w:p w14:paraId="71672590"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Key Findings</w:t>
      </w:r>
    </w:p>
    <w:p w14:paraId="1D18EA65" w14:textId="77777777" w:rsidR="00A833BB" w:rsidRPr="00A833BB" w:rsidRDefault="00A833BB" w:rsidP="00A833B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Search ranking has a strong influence on website traffic.</w:t>
      </w:r>
    </w:p>
    <w:p w14:paraId="5FE4D984" w14:textId="77777777" w:rsidR="00A833BB" w:rsidRPr="00A833BB" w:rsidRDefault="00A833BB" w:rsidP="00A833B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Response time impacts user engagement.</w:t>
      </w:r>
    </w:p>
    <w:p w14:paraId="697978F6" w14:textId="77777777" w:rsidR="00A833BB" w:rsidRPr="00A833BB" w:rsidRDefault="00A833BB" w:rsidP="00A833B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Some pages have missing SEO information that should be completed.</w:t>
      </w:r>
    </w:p>
    <w:p w14:paraId="742277AA" w14:textId="77777777" w:rsidR="00A833BB" w:rsidRPr="00A833BB" w:rsidRDefault="00A833BB" w:rsidP="00A833B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Better content structure can improve website performance.</w:t>
      </w:r>
    </w:p>
    <w:p w14:paraId="6955B016" w14:textId="77777777" w:rsidR="00A833BB" w:rsidRPr="00A833BB" w:rsidRDefault="00A833BB" w:rsidP="00A833BB">
      <w:pPr>
        <w:numPr>
          <w:ilvl w:val="0"/>
          <w:numId w:val="2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Data cleaning improves the reliability of analysis results.</w:t>
      </w:r>
    </w:p>
    <w:p w14:paraId="17513B99"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35B9EAB1">
          <v:rect id="_x0000_i1037" style="width:0;height:1.5pt" o:hralign="center" o:hrstd="t" o:hr="t" fillcolor="#a0a0a0" stroked="f"/>
        </w:pict>
      </w:r>
    </w:p>
    <w:p w14:paraId="22681CDF"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Project Outcome</w:t>
      </w:r>
    </w:p>
    <w:p w14:paraId="0F286B02" w14:textId="77777777" w:rsidR="00A833BB" w:rsidRP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Successfully </w:t>
      </w:r>
      <w:proofErr w:type="spellStart"/>
      <w:r w:rsidRPr="00A833BB">
        <w:rPr>
          <w:rFonts w:ascii="Times New Roman" w:eastAsia="Times New Roman" w:hAnsi="Times New Roman" w:cs="Times New Roman"/>
          <w:sz w:val="24"/>
          <w:szCs w:val="24"/>
          <w:lang w:val="en-IN" w:eastAsia="en-IN"/>
        </w:rPr>
        <w:t>analyzed</w:t>
      </w:r>
      <w:proofErr w:type="spellEnd"/>
      <w:r w:rsidRPr="00A833BB">
        <w:rPr>
          <w:rFonts w:ascii="Times New Roman" w:eastAsia="Times New Roman" w:hAnsi="Times New Roman" w:cs="Times New Roman"/>
          <w:sz w:val="24"/>
          <w:szCs w:val="24"/>
          <w:lang w:val="en-IN" w:eastAsia="en-IN"/>
        </w:rPr>
        <w:t xml:space="preserve"> an SEO website traffic dataset using Python by performing data cleaning, handling missing values, exploratory data analysis, and visualization. The project identified key </w:t>
      </w:r>
      <w:r w:rsidRPr="00A833BB">
        <w:rPr>
          <w:rFonts w:ascii="Times New Roman" w:eastAsia="Times New Roman" w:hAnsi="Times New Roman" w:cs="Times New Roman"/>
          <w:sz w:val="24"/>
          <w:szCs w:val="24"/>
          <w:lang w:val="en-IN" w:eastAsia="en-IN"/>
        </w:rPr>
        <w:lastRenderedPageBreak/>
        <w:t>SEO performance indicators and generated actionable business insights to improve website traffic, search engine rankings, and overall user engagement.</w:t>
      </w:r>
    </w:p>
    <w:p w14:paraId="1C9DF6F5" w14:textId="77777777" w:rsidR="00A833BB" w:rsidRPr="00A833BB" w:rsidRDefault="00A833BB" w:rsidP="00A833BB">
      <w:pPr>
        <w:spacing w:before="0"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pict w14:anchorId="386D6729">
          <v:rect id="_x0000_i1038" style="width:0;height:1.5pt" o:hralign="center" o:hrstd="t" o:hr="t" fillcolor="#a0a0a0" stroked="f"/>
        </w:pict>
      </w:r>
    </w:p>
    <w:p w14:paraId="7317D690" w14:textId="77777777" w:rsidR="00A833BB" w:rsidRPr="00A833BB" w:rsidRDefault="00A833BB" w:rsidP="00A833BB">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A833BB">
        <w:rPr>
          <w:rFonts w:ascii="Times New Roman" w:eastAsia="Times New Roman" w:hAnsi="Times New Roman" w:cs="Times New Roman"/>
          <w:b/>
          <w:bCs/>
          <w:kern w:val="36"/>
          <w:sz w:val="36"/>
          <w:szCs w:val="36"/>
          <w:lang w:val="en-IN" w:eastAsia="en-IN"/>
        </w:rPr>
        <w:t>Conclusion</w:t>
      </w:r>
    </w:p>
    <w:p w14:paraId="748F500A" w14:textId="502A7899" w:rsidR="00A833BB" w:rsidRDefault="00A833BB"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833BB">
        <w:rPr>
          <w:rFonts w:ascii="Times New Roman" w:eastAsia="Times New Roman" w:hAnsi="Times New Roman" w:cs="Times New Roman"/>
          <w:sz w:val="24"/>
          <w:szCs w:val="24"/>
          <w:lang w:val="en-IN" w:eastAsia="en-IN"/>
        </w:rPr>
        <w:t xml:space="preserve">This project demonstrates how Python can be used for effective SEO and website traffic analysis. By cleaning the data, exploring key metrics, and visualizing important trends, valuable insights were obtained to support better business decisions. The project highlights practical data analysis skills including data </w:t>
      </w:r>
      <w:proofErr w:type="spellStart"/>
      <w:r w:rsidRPr="00A833BB">
        <w:rPr>
          <w:rFonts w:ascii="Times New Roman" w:eastAsia="Times New Roman" w:hAnsi="Times New Roman" w:cs="Times New Roman"/>
          <w:sz w:val="24"/>
          <w:szCs w:val="24"/>
          <w:lang w:val="en-IN" w:eastAsia="en-IN"/>
        </w:rPr>
        <w:t>preprocessing</w:t>
      </w:r>
      <w:proofErr w:type="spellEnd"/>
      <w:r w:rsidRPr="00A833BB">
        <w:rPr>
          <w:rFonts w:ascii="Times New Roman" w:eastAsia="Times New Roman" w:hAnsi="Times New Roman" w:cs="Times New Roman"/>
          <w:sz w:val="24"/>
          <w:szCs w:val="24"/>
          <w:lang w:val="en-IN" w:eastAsia="en-IN"/>
        </w:rPr>
        <w:t>, visualization, and interpretation, making it suitable for data analyst portfolios and internship projects.</w:t>
      </w:r>
    </w:p>
    <w:p w14:paraId="08616E09" w14:textId="19605BD1" w:rsidR="001017B6"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4BC59040" wp14:editId="4552ED24">
            <wp:extent cx="5943600" cy="28359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30 110129.png"/>
                    <pic:cNvPicPr/>
                  </pic:nvPicPr>
                  <pic:blipFill>
                    <a:blip r:embed="rId7"/>
                    <a:stretch>
                      <a:fillRect/>
                    </a:stretch>
                  </pic:blipFill>
                  <pic:spPr>
                    <a:xfrm>
                      <a:off x="0" y="0"/>
                      <a:ext cx="5943600" cy="2835910"/>
                    </a:xfrm>
                    <a:prstGeom prst="rect">
                      <a:avLst/>
                    </a:prstGeom>
                  </pic:spPr>
                </pic:pic>
              </a:graphicData>
            </a:graphic>
          </wp:inline>
        </w:drawing>
      </w:r>
    </w:p>
    <w:p w14:paraId="20AF1D52" w14:textId="00159DEC" w:rsidR="001017B6"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01ADC86E" wp14:editId="6CD34547">
            <wp:extent cx="5943600" cy="23837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6-30 110217.png"/>
                    <pic:cNvPicPr/>
                  </pic:nvPicPr>
                  <pic:blipFill>
                    <a:blip r:embed="rId8"/>
                    <a:stretch>
                      <a:fillRect/>
                    </a:stretch>
                  </pic:blipFill>
                  <pic:spPr>
                    <a:xfrm>
                      <a:off x="0" y="0"/>
                      <a:ext cx="5943600" cy="2383790"/>
                    </a:xfrm>
                    <a:prstGeom prst="rect">
                      <a:avLst/>
                    </a:prstGeom>
                  </pic:spPr>
                </pic:pic>
              </a:graphicData>
            </a:graphic>
          </wp:inline>
        </w:drawing>
      </w:r>
    </w:p>
    <w:p w14:paraId="58581437" w14:textId="109B73E5" w:rsidR="001017B6"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14:anchorId="47A493DC" wp14:editId="72786A85">
            <wp:extent cx="5943600" cy="30226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6-30 110247.png"/>
                    <pic:cNvPicPr/>
                  </pic:nvPicPr>
                  <pic:blipFill>
                    <a:blip r:embed="rId9"/>
                    <a:stretch>
                      <a:fillRect/>
                    </a:stretch>
                  </pic:blipFill>
                  <pic:spPr>
                    <a:xfrm>
                      <a:off x="0" y="0"/>
                      <a:ext cx="5943600" cy="3022600"/>
                    </a:xfrm>
                    <a:prstGeom prst="rect">
                      <a:avLst/>
                    </a:prstGeom>
                  </pic:spPr>
                </pic:pic>
              </a:graphicData>
            </a:graphic>
          </wp:inline>
        </w:drawing>
      </w:r>
    </w:p>
    <w:p w14:paraId="36B9CA2B" w14:textId="45B030DA" w:rsidR="001017B6"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6FAAD8DA" wp14:editId="7E3155A9">
            <wp:extent cx="5943600" cy="3069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30 110316.png"/>
                    <pic:cNvPicPr/>
                  </pic:nvPicPr>
                  <pic:blipFill>
                    <a:blip r:embed="rId10"/>
                    <a:stretch>
                      <a:fillRect/>
                    </a:stretch>
                  </pic:blipFill>
                  <pic:spPr>
                    <a:xfrm>
                      <a:off x="0" y="0"/>
                      <a:ext cx="5943600" cy="3069590"/>
                    </a:xfrm>
                    <a:prstGeom prst="rect">
                      <a:avLst/>
                    </a:prstGeom>
                  </pic:spPr>
                </pic:pic>
              </a:graphicData>
            </a:graphic>
          </wp:inline>
        </w:drawing>
      </w:r>
    </w:p>
    <w:p w14:paraId="134EE9CC" w14:textId="43323310" w:rsidR="001017B6"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14:anchorId="1124AEF6" wp14:editId="2EDF2F9C">
            <wp:extent cx="5943600" cy="27362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30 110342.png"/>
                    <pic:cNvPicPr/>
                  </pic:nvPicPr>
                  <pic:blipFill>
                    <a:blip r:embed="rId11"/>
                    <a:stretch>
                      <a:fillRect/>
                    </a:stretch>
                  </pic:blipFill>
                  <pic:spPr>
                    <a:xfrm>
                      <a:off x="0" y="0"/>
                      <a:ext cx="5943600" cy="2736215"/>
                    </a:xfrm>
                    <a:prstGeom prst="rect">
                      <a:avLst/>
                    </a:prstGeom>
                  </pic:spPr>
                </pic:pic>
              </a:graphicData>
            </a:graphic>
          </wp:inline>
        </w:drawing>
      </w:r>
    </w:p>
    <w:p w14:paraId="77DDB9E9" w14:textId="0C2ED343" w:rsidR="001017B6" w:rsidRPr="00A833BB" w:rsidRDefault="001017B6" w:rsidP="00A833BB">
      <w:pPr>
        <w:spacing w:before="100" w:beforeAutospacing="1" w:after="100" w:afterAutospacing="1" w:line="240" w:lineRule="auto"/>
        <w:jc w:val="both"/>
        <w:rPr>
          <w:rFonts w:ascii="Times New Roman" w:eastAsia="Times New Roman" w:hAnsi="Times New Roman" w:cs="Times New Roman"/>
          <w:sz w:val="24"/>
          <w:szCs w:val="24"/>
          <w:lang w:val="en-IN" w:eastAsia="en-IN"/>
        </w:rPr>
      </w:pPr>
      <w:bookmarkStart w:id="0" w:name="_GoBack"/>
      <w:r>
        <w:rPr>
          <w:rFonts w:ascii="Times New Roman" w:eastAsia="Times New Roman" w:hAnsi="Times New Roman" w:cs="Times New Roman"/>
          <w:noProof/>
          <w:sz w:val="24"/>
          <w:szCs w:val="24"/>
          <w:lang w:val="en-IN" w:eastAsia="en-IN"/>
        </w:rPr>
        <w:drawing>
          <wp:inline distT="0" distB="0" distL="0" distR="0" wp14:anchorId="7B6B5813" wp14:editId="4C62AF99">
            <wp:extent cx="5943600" cy="2847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6-30 110412.png"/>
                    <pic:cNvPicPr/>
                  </pic:nvPicPr>
                  <pic:blipFill>
                    <a:blip r:embed="rId12"/>
                    <a:stretch>
                      <a:fillRect/>
                    </a:stretch>
                  </pic:blipFill>
                  <pic:spPr>
                    <a:xfrm>
                      <a:off x="0" y="0"/>
                      <a:ext cx="5943600" cy="2847975"/>
                    </a:xfrm>
                    <a:prstGeom prst="rect">
                      <a:avLst/>
                    </a:prstGeom>
                  </pic:spPr>
                </pic:pic>
              </a:graphicData>
            </a:graphic>
          </wp:inline>
        </w:drawing>
      </w:r>
      <w:bookmarkEnd w:id="0"/>
    </w:p>
    <w:p w14:paraId="642DD53E" w14:textId="77777777" w:rsidR="006D3A72" w:rsidRPr="00A833BB" w:rsidRDefault="006D3A72" w:rsidP="00A833BB">
      <w:pPr>
        <w:jc w:val="both"/>
        <w:rPr>
          <w:rFonts w:ascii="Times New Roman" w:hAnsi="Times New Roman" w:cs="Times New Roman"/>
        </w:rPr>
      </w:pPr>
    </w:p>
    <w:sectPr w:rsidR="006D3A72" w:rsidRPr="00A833BB" w:rsidSect="00A833BB">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E6B461" w14:textId="77777777" w:rsidR="008D3C77" w:rsidRDefault="008D3C77">
      <w:pPr>
        <w:spacing w:line="240" w:lineRule="auto"/>
      </w:pPr>
      <w:r>
        <w:separator/>
      </w:r>
    </w:p>
  </w:endnote>
  <w:endnote w:type="continuationSeparator" w:id="0">
    <w:p w14:paraId="281E8595" w14:textId="77777777" w:rsidR="008D3C77" w:rsidRDefault="008D3C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762114" w14:textId="77777777" w:rsidR="008D3C77" w:rsidRDefault="008D3C77">
      <w:pPr>
        <w:spacing w:line="240" w:lineRule="auto"/>
      </w:pPr>
      <w:r>
        <w:separator/>
      </w:r>
    </w:p>
  </w:footnote>
  <w:footnote w:type="continuationSeparator" w:id="0">
    <w:p w14:paraId="5C284FD7" w14:textId="77777777" w:rsidR="008D3C77" w:rsidRDefault="008D3C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FC29A7"/>
    <w:multiLevelType w:val="multilevel"/>
    <w:tmpl w:val="543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2121B"/>
    <w:multiLevelType w:val="multilevel"/>
    <w:tmpl w:val="86C0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565E9"/>
    <w:multiLevelType w:val="multilevel"/>
    <w:tmpl w:val="E4AE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15FD7"/>
    <w:multiLevelType w:val="multilevel"/>
    <w:tmpl w:val="F53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22A67"/>
    <w:multiLevelType w:val="multilevel"/>
    <w:tmpl w:val="D97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485588"/>
    <w:multiLevelType w:val="multilevel"/>
    <w:tmpl w:val="38A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6"/>
  </w:num>
  <w:num w:numId="2">
    <w:abstractNumId w:val="16"/>
    <w:lvlOverride w:ilvl="0">
      <w:startOverride w:val="1"/>
    </w:lvlOverride>
  </w:num>
  <w:num w:numId="3">
    <w:abstractNumId w:val="16"/>
  </w:num>
  <w:num w:numId="4">
    <w:abstractNumId w:val="16"/>
    <w:lvlOverride w:ilvl="0">
      <w:startOverride w:val="1"/>
    </w:lvlOverride>
  </w:num>
  <w:num w:numId="5">
    <w:abstractNumId w:val="8"/>
  </w:num>
  <w:num w:numId="6">
    <w:abstractNumId w:val="16"/>
    <w:lvlOverride w:ilvl="0">
      <w:startOverride w:val="1"/>
    </w:lvlOverride>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2"/>
  </w:num>
  <w:num w:numId="20">
    <w:abstractNumId w:val="15"/>
  </w:num>
  <w:num w:numId="21">
    <w:abstractNumId w:val="14"/>
  </w:num>
  <w:num w:numId="22">
    <w:abstractNumId w:val="10"/>
  </w:num>
  <w:num w:numId="23">
    <w:abstractNumId w:val="1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BB"/>
    <w:rsid w:val="00007202"/>
    <w:rsid w:val="000150E9"/>
    <w:rsid w:val="00030E3C"/>
    <w:rsid w:val="00072D27"/>
    <w:rsid w:val="00083C22"/>
    <w:rsid w:val="00086E87"/>
    <w:rsid w:val="000871A8"/>
    <w:rsid w:val="000A036B"/>
    <w:rsid w:val="000D0E4A"/>
    <w:rsid w:val="000F11B9"/>
    <w:rsid w:val="001017B6"/>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3E7809"/>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8D3C77"/>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33BB"/>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57EA7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52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7</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2026-06-30T05:36:00Z</dcterms:created>
  <dcterms:modified xsi:type="dcterms:W3CDTF">2026-06-30T05:36:00Z</dcterms:modified>
</cp:coreProperties>
</file>